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ED1D" w14:textId="77777777" w:rsidR="00E4761C" w:rsidRPr="00B56D29" w:rsidRDefault="00E4761C" w:rsidP="001040EC">
      <w:pPr>
        <w:rPr>
          <w:rFonts w:ascii="Times New Roman" w:hAnsi="Times New Roman"/>
          <w:sz w:val="24"/>
          <w:szCs w:val="24"/>
        </w:rPr>
      </w:pPr>
    </w:p>
    <w:p w14:paraId="01F9520C" w14:textId="77777777" w:rsidR="001040EC" w:rsidRPr="00B56D29" w:rsidRDefault="001040EC" w:rsidP="001040EC">
      <w:pPr>
        <w:rPr>
          <w:rFonts w:ascii="Times New Roman" w:hAnsi="Times New Roman"/>
          <w:sz w:val="24"/>
          <w:szCs w:val="24"/>
        </w:rPr>
      </w:pPr>
    </w:p>
    <w:p w14:paraId="54CD4809" w14:textId="77777777" w:rsidR="00E4761C" w:rsidRPr="00B56D29" w:rsidRDefault="00E4761C" w:rsidP="00E4761C">
      <w:pPr>
        <w:jc w:val="center"/>
        <w:rPr>
          <w:rFonts w:ascii="Times New Roman" w:hAnsi="Times New Roman"/>
          <w:sz w:val="24"/>
          <w:szCs w:val="24"/>
        </w:rPr>
      </w:pPr>
    </w:p>
    <w:p w14:paraId="62516B85" w14:textId="77777777" w:rsidR="006C3ABB" w:rsidRDefault="006C3ABB" w:rsidP="00C51525">
      <w:pPr>
        <w:spacing w:after="0" w:line="480" w:lineRule="auto"/>
        <w:rPr>
          <w:rFonts w:ascii="Times New Roman" w:hAnsi="Times New Roman"/>
          <w:sz w:val="24"/>
          <w:szCs w:val="24"/>
        </w:rPr>
      </w:pPr>
    </w:p>
    <w:p w14:paraId="6896AD86" w14:textId="77777777" w:rsidR="00C51525" w:rsidRDefault="00C51525" w:rsidP="00C51525">
      <w:pPr>
        <w:spacing w:after="0" w:line="480" w:lineRule="auto"/>
        <w:rPr>
          <w:rStyle w:val="fnt0"/>
          <w:rFonts w:ascii="Times New Roman" w:hAnsi="Times New Roman"/>
          <w:sz w:val="24"/>
          <w:szCs w:val="24"/>
        </w:rPr>
      </w:pPr>
    </w:p>
    <w:p w14:paraId="778BD035" w14:textId="77777777" w:rsidR="006C3ABB" w:rsidRDefault="006C3ABB" w:rsidP="00C51525">
      <w:pPr>
        <w:spacing w:after="0" w:line="480" w:lineRule="auto"/>
        <w:rPr>
          <w:rStyle w:val="fnt0"/>
          <w:rFonts w:ascii="Times New Roman" w:hAnsi="Times New Roman"/>
          <w:sz w:val="24"/>
          <w:szCs w:val="24"/>
        </w:rPr>
      </w:pPr>
    </w:p>
    <w:p w14:paraId="49BF7BFC" w14:textId="77777777" w:rsidR="006C3ABB" w:rsidRDefault="006C3ABB" w:rsidP="000D23D2">
      <w:pPr>
        <w:spacing w:after="0" w:line="480" w:lineRule="auto"/>
        <w:jc w:val="center"/>
        <w:rPr>
          <w:rStyle w:val="fnt0"/>
          <w:rFonts w:ascii="Times New Roman" w:hAnsi="Times New Roman"/>
          <w:sz w:val="24"/>
          <w:szCs w:val="24"/>
        </w:rPr>
      </w:pPr>
    </w:p>
    <w:p w14:paraId="5204609E" w14:textId="408E9AC9" w:rsidR="000D23D2" w:rsidRDefault="00845B1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Working with HTML Documents</w:t>
      </w:r>
    </w:p>
    <w:p w14:paraId="0CFB60B9" w14:textId="77777777" w:rsidR="00C51525" w:rsidRPr="00C51525" w:rsidRDefault="00C51525" w:rsidP="000D23D2">
      <w:pPr>
        <w:spacing w:after="0" w:line="480" w:lineRule="auto"/>
        <w:jc w:val="center"/>
        <w:rPr>
          <w:rStyle w:val="fnt0"/>
          <w:rFonts w:ascii="Times New Roman" w:hAnsi="Times New Roman"/>
          <w:b/>
          <w:bCs/>
          <w:sz w:val="24"/>
          <w:szCs w:val="24"/>
        </w:rPr>
      </w:pPr>
    </w:p>
    <w:p w14:paraId="22BA4C16" w14:textId="77777777" w:rsidR="000D23D2" w:rsidRPr="004412A2" w:rsidRDefault="00E13402"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Jonathan Canola</w:t>
      </w:r>
    </w:p>
    <w:p w14:paraId="6005A847"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5415A626" w14:textId="3035CD22" w:rsidR="00C51525" w:rsidRDefault="00845B15" w:rsidP="006C3ABB">
      <w:pPr>
        <w:spacing w:after="0" w:line="480" w:lineRule="auto"/>
        <w:jc w:val="center"/>
        <w:rPr>
          <w:rStyle w:val="fnt0"/>
          <w:rFonts w:ascii="Times New Roman" w:hAnsi="Times New Roman"/>
          <w:sz w:val="24"/>
          <w:szCs w:val="24"/>
        </w:rPr>
      </w:pPr>
      <w:r>
        <w:rPr>
          <w:rStyle w:val="fnt0"/>
          <w:rFonts w:ascii="Times New Roman" w:hAnsi="Times New Roman"/>
          <w:sz w:val="24"/>
          <w:szCs w:val="24"/>
        </w:rPr>
        <w:t>CSC200: Computer Science Fundamentals</w:t>
      </w:r>
    </w:p>
    <w:p w14:paraId="5D93F165" w14:textId="4E6D6465" w:rsidR="00C51525" w:rsidRDefault="00845B15" w:rsidP="00C51525">
      <w:pPr>
        <w:spacing w:after="0" w:line="480" w:lineRule="auto"/>
        <w:jc w:val="center"/>
        <w:rPr>
          <w:rStyle w:val="fnt0"/>
          <w:rFonts w:ascii="Times New Roman" w:hAnsi="Times New Roman"/>
          <w:sz w:val="24"/>
          <w:szCs w:val="24"/>
        </w:rPr>
      </w:pPr>
      <w:r>
        <w:rPr>
          <w:rStyle w:val="fnt0"/>
          <w:rFonts w:ascii="Times New Roman" w:hAnsi="Times New Roman"/>
          <w:sz w:val="24"/>
          <w:szCs w:val="24"/>
        </w:rPr>
        <w:t>Muhammad Khan</w:t>
      </w:r>
    </w:p>
    <w:p w14:paraId="0FA0979F" w14:textId="56C99EF8" w:rsidR="00C51525" w:rsidRPr="006C3ABB" w:rsidRDefault="00E13402" w:rsidP="00C5152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w:t>
      </w:r>
      <w:r w:rsidR="00845B15">
        <w:rPr>
          <w:rStyle w:val="fnt0"/>
          <w:rFonts w:ascii="Times New Roman" w:hAnsi="Times New Roman"/>
          <w:sz w:val="24"/>
          <w:szCs w:val="24"/>
        </w:rPr>
        <w:t>16</w:t>
      </w:r>
      <w:r>
        <w:rPr>
          <w:rStyle w:val="fnt0"/>
          <w:rFonts w:ascii="Times New Roman" w:hAnsi="Times New Roman"/>
          <w:sz w:val="24"/>
          <w:szCs w:val="24"/>
        </w:rPr>
        <w:t>/2025</w:t>
      </w:r>
    </w:p>
    <w:p w14:paraId="1EE55FC4" w14:textId="77777777" w:rsidR="00C51525" w:rsidRDefault="00C51525" w:rsidP="00AE067D">
      <w:pPr>
        <w:jc w:val="center"/>
        <w:rPr>
          <w:rFonts w:ascii="Times New Roman" w:hAnsi="Times New Roman"/>
          <w:sz w:val="24"/>
          <w:szCs w:val="24"/>
        </w:rPr>
      </w:pPr>
    </w:p>
    <w:p w14:paraId="6097B419" w14:textId="77777777" w:rsidR="00C51525" w:rsidRDefault="00C51525" w:rsidP="00AE067D">
      <w:pPr>
        <w:jc w:val="center"/>
        <w:rPr>
          <w:rFonts w:ascii="Times New Roman" w:hAnsi="Times New Roman"/>
          <w:sz w:val="24"/>
          <w:szCs w:val="24"/>
        </w:rPr>
      </w:pPr>
    </w:p>
    <w:p w14:paraId="36E51161" w14:textId="77777777" w:rsidR="00C51525" w:rsidRDefault="00C51525" w:rsidP="00C51525">
      <w:pPr>
        <w:tabs>
          <w:tab w:val="left" w:pos="3355"/>
        </w:tabs>
        <w:rPr>
          <w:rFonts w:ascii="Times New Roman" w:hAnsi="Times New Roman"/>
          <w:sz w:val="24"/>
          <w:szCs w:val="24"/>
        </w:rPr>
      </w:pPr>
      <w:r>
        <w:rPr>
          <w:rFonts w:ascii="Times New Roman" w:hAnsi="Times New Roman"/>
          <w:sz w:val="24"/>
          <w:szCs w:val="24"/>
        </w:rPr>
        <w:tab/>
      </w:r>
    </w:p>
    <w:p w14:paraId="0CD8781B" w14:textId="77777777" w:rsidR="00B56D29" w:rsidRPr="00C51525" w:rsidRDefault="009B5B1F" w:rsidP="009C2A41">
      <w:pPr>
        <w:rPr>
          <w:rFonts w:ascii="Times New Roman" w:hAnsi="Times New Roman"/>
          <w:b/>
          <w:bCs/>
          <w:sz w:val="24"/>
          <w:szCs w:val="24"/>
        </w:rPr>
      </w:pPr>
      <w:r w:rsidRPr="00C51525">
        <w:rPr>
          <w:rFonts w:ascii="Times New Roman" w:hAnsi="Times New Roman"/>
          <w:b/>
          <w:bCs/>
          <w:sz w:val="24"/>
          <w:szCs w:val="24"/>
        </w:rPr>
        <w:br w:type="page"/>
      </w:r>
    </w:p>
    <w:p w14:paraId="67844A52" w14:textId="670CC6DE" w:rsidR="00E24148" w:rsidRPr="00B56D29" w:rsidRDefault="008A7A20" w:rsidP="003C3FDE">
      <w:pPr>
        <w:spacing w:after="0" w:line="480" w:lineRule="auto"/>
        <w:rPr>
          <w:rFonts w:ascii="Times New Roman" w:hAnsi="Times New Roman"/>
          <w:b/>
          <w:bCs/>
          <w:sz w:val="24"/>
          <w:szCs w:val="24"/>
        </w:rPr>
      </w:pPr>
      <w:r>
        <w:rPr>
          <w:rFonts w:ascii="Times New Roman" w:hAnsi="Times New Roman"/>
          <w:b/>
          <w:bCs/>
          <w:sz w:val="24"/>
          <w:szCs w:val="24"/>
        </w:rPr>
        <w:lastRenderedPageBreak/>
        <w:t>Difference between HTML Tag and Attribute</w:t>
      </w:r>
    </w:p>
    <w:p w14:paraId="59241390" w14:textId="235184A4" w:rsidR="007C77E9" w:rsidRDefault="00C100D9" w:rsidP="00B20D74">
      <w:pPr>
        <w:pStyle w:val="NormalWeb"/>
        <w:spacing w:before="0" w:beforeAutospacing="0" w:after="0" w:afterAutospacing="0" w:line="480" w:lineRule="auto"/>
        <w:ind w:firstLine="720"/>
      </w:pPr>
      <w:r>
        <w:t xml:space="preserve">While HTML tags and attributes work together, they have major differences. HTML tags define the elements of a webpage and usually come in opening and closing tags. These elements are like the images, headings, and paragraphs. HTML attributes go inside the tags giving the        elements extra information. These attributes typically have a name and value </w:t>
      </w:r>
      <w:r w:rsidR="005214E6">
        <w:t>for example alt</w:t>
      </w:r>
      <w:proofErr w:type="gramStart"/>
      <w:r w:rsidR="005214E6">
        <w:t>=”Dog</w:t>
      </w:r>
      <w:proofErr w:type="gramEnd"/>
      <w:r w:rsidR="005214E6">
        <w:t xml:space="preserve"> sitting on a couch”. A tag is what the element </w:t>
      </w:r>
      <w:proofErr w:type="gramStart"/>
      <w:r w:rsidR="005214E6">
        <w:t>is</w:t>
      </w:r>
      <w:proofErr w:type="gramEnd"/>
      <w:r w:rsidR="005214E6">
        <w:t xml:space="preserve"> and the attribute is the detail about the element.</w:t>
      </w:r>
    </w:p>
    <w:p w14:paraId="67AC21D5" w14:textId="77777777" w:rsidR="005214E6" w:rsidRDefault="005214E6" w:rsidP="00B20D74">
      <w:pPr>
        <w:pStyle w:val="NormalWeb"/>
        <w:spacing w:before="0" w:beforeAutospacing="0" w:after="0" w:afterAutospacing="0" w:line="480" w:lineRule="auto"/>
        <w:ind w:firstLine="720"/>
      </w:pPr>
    </w:p>
    <w:p w14:paraId="580F6B1B" w14:textId="77777777" w:rsidR="00857072" w:rsidRDefault="00857072" w:rsidP="00B20D74">
      <w:pPr>
        <w:pStyle w:val="NormalWeb"/>
        <w:spacing w:before="0" w:beforeAutospacing="0" w:after="0" w:afterAutospacing="0" w:line="480" w:lineRule="auto"/>
        <w:ind w:firstLine="720"/>
      </w:pPr>
    </w:p>
    <w:p w14:paraId="2C24B70D" w14:textId="13BCCA65" w:rsidR="005214E6" w:rsidRPr="0036357E" w:rsidRDefault="002055AC" w:rsidP="005214E6">
      <w:pPr>
        <w:jc w:val="center"/>
        <w:rPr>
          <w:rFonts w:ascii="Times New Roman" w:eastAsia="Times New Roman" w:hAnsi="Times New Roman"/>
          <w:sz w:val="24"/>
          <w:szCs w:val="24"/>
        </w:rPr>
      </w:pPr>
      <w:r w:rsidRPr="00784D35">
        <w:rPr>
          <w:rFonts w:ascii="Times New Roman" w:hAnsi="Times New Roman"/>
          <w:b/>
          <w:bCs/>
          <w:sz w:val="24"/>
          <w:szCs w:val="24"/>
        </w:rPr>
        <w:br w:type="page"/>
      </w:r>
    </w:p>
    <w:p w14:paraId="178F2ACB" w14:textId="5E51842E" w:rsidR="00113940" w:rsidRDefault="005214E6" w:rsidP="00113940">
      <w:pPr>
        <w:spacing w:after="0" w:line="480" w:lineRule="auto"/>
        <w:ind w:left="720" w:hanging="720"/>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7848B9BD" wp14:editId="4A3516C4">
            <wp:extent cx="5943600" cy="3263900"/>
            <wp:effectExtent l="0" t="0" r="0" b="0"/>
            <wp:docPr id="433046984"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46984" name="Picture 3" descr="A screenshot of a websi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7E500129" w14:textId="53FB993A" w:rsidR="005214E6" w:rsidRDefault="005214E6" w:rsidP="00113940">
      <w:pPr>
        <w:spacing w:after="0" w:line="480" w:lineRule="auto"/>
        <w:ind w:left="720" w:hanging="720"/>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63230EA" wp14:editId="57D2B9F7">
            <wp:extent cx="5943600" cy="3236595"/>
            <wp:effectExtent l="0" t="0" r="0" b="1905"/>
            <wp:docPr id="1420122208" name="Picture 4" descr="A rainbow trout jumping out of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2208" name="Picture 4" descr="A rainbow trout jumping out of the wa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p>
    <w:p w14:paraId="45CBB852" w14:textId="7CA533A9" w:rsidR="005214E6" w:rsidRDefault="005214E6" w:rsidP="00113940">
      <w:pPr>
        <w:spacing w:after="0" w:line="480" w:lineRule="auto"/>
        <w:ind w:left="720" w:hanging="720"/>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5FB1573B" wp14:editId="020368A9">
            <wp:extent cx="5943600" cy="3233420"/>
            <wp:effectExtent l="0" t="0" r="0" b="5080"/>
            <wp:docPr id="444093418" name="Picture 5" descr="A close-up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3418" name="Picture 5" descr="A close-up of a fis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68BBDB58" w14:textId="77777777" w:rsidR="005214E6" w:rsidRDefault="005214E6">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204B1D06" w14:textId="25A026C8" w:rsidR="005214E6" w:rsidRDefault="005214E6" w:rsidP="00113940">
      <w:pPr>
        <w:spacing w:after="0" w:line="480" w:lineRule="auto"/>
        <w:ind w:left="720" w:hanging="720"/>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0BFC9483" wp14:editId="52181C52">
            <wp:extent cx="5943600" cy="6028690"/>
            <wp:effectExtent l="0" t="0" r="0" b="3810"/>
            <wp:docPr id="125013374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3746"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028690"/>
                    </a:xfrm>
                    <a:prstGeom prst="rect">
                      <a:avLst/>
                    </a:prstGeom>
                  </pic:spPr>
                </pic:pic>
              </a:graphicData>
            </a:graphic>
          </wp:inline>
        </w:drawing>
      </w:r>
    </w:p>
    <w:p w14:paraId="5B0E7D53" w14:textId="2C5F5837" w:rsidR="005214E6" w:rsidRPr="0036357E" w:rsidRDefault="005214E6" w:rsidP="00113940">
      <w:pPr>
        <w:spacing w:after="0" w:line="480" w:lineRule="auto"/>
        <w:ind w:left="720" w:hanging="720"/>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60C81091" wp14:editId="6BAFCB53">
            <wp:extent cx="5943600" cy="6007735"/>
            <wp:effectExtent l="0" t="0" r="0" b="0"/>
            <wp:docPr id="17203868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86850"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007735"/>
                    </a:xfrm>
                    <a:prstGeom prst="rect">
                      <a:avLst/>
                    </a:prstGeom>
                  </pic:spPr>
                </pic:pic>
              </a:graphicData>
            </a:graphic>
          </wp:inline>
        </w:drawing>
      </w:r>
    </w:p>
    <w:sectPr w:rsidR="005214E6" w:rsidRPr="0036357E"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EF49" w14:textId="77777777" w:rsidR="009036C6" w:rsidRDefault="009036C6" w:rsidP="00E4761C">
      <w:pPr>
        <w:spacing w:after="0" w:line="240" w:lineRule="auto"/>
      </w:pPr>
      <w:r>
        <w:separator/>
      </w:r>
    </w:p>
  </w:endnote>
  <w:endnote w:type="continuationSeparator" w:id="0">
    <w:p w14:paraId="41B9D9E5" w14:textId="77777777" w:rsidR="009036C6" w:rsidRDefault="009036C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3395" w14:textId="77777777" w:rsidR="009036C6" w:rsidRDefault="009036C6" w:rsidP="00E4761C">
      <w:pPr>
        <w:spacing w:after="0" w:line="240" w:lineRule="auto"/>
      </w:pPr>
      <w:r>
        <w:separator/>
      </w:r>
    </w:p>
  </w:footnote>
  <w:footnote w:type="continuationSeparator" w:id="0">
    <w:p w14:paraId="669A1615" w14:textId="77777777" w:rsidR="009036C6" w:rsidRDefault="009036C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1AA5"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71C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34879AF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627012892">
    <w:abstractNumId w:val="6"/>
  </w:num>
  <w:num w:numId="2" w16cid:durableId="218857258">
    <w:abstractNumId w:val="3"/>
  </w:num>
  <w:num w:numId="3" w16cid:durableId="1355351854">
    <w:abstractNumId w:val="4"/>
  </w:num>
  <w:num w:numId="4" w16cid:durableId="487013601">
    <w:abstractNumId w:val="7"/>
  </w:num>
  <w:num w:numId="5" w16cid:durableId="1115641539">
    <w:abstractNumId w:val="8"/>
  </w:num>
  <w:num w:numId="6" w16cid:durableId="991520857">
    <w:abstractNumId w:val="1"/>
  </w:num>
  <w:num w:numId="7" w16cid:durableId="2126728255">
    <w:abstractNumId w:val="2"/>
  </w:num>
  <w:num w:numId="8" w16cid:durableId="1197355429">
    <w:abstractNumId w:val="5"/>
  </w:num>
  <w:num w:numId="9" w16cid:durableId="1438987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13940"/>
    <w:rsid w:val="00131C5B"/>
    <w:rsid w:val="00147353"/>
    <w:rsid w:val="00172FCA"/>
    <w:rsid w:val="0018178E"/>
    <w:rsid w:val="0018453B"/>
    <w:rsid w:val="001F1723"/>
    <w:rsid w:val="001F6209"/>
    <w:rsid w:val="002055AC"/>
    <w:rsid w:val="00210C36"/>
    <w:rsid w:val="00233BB8"/>
    <w:rsid w:val="002533B0"/>
    <w:rsid w:val="002548C5"/>
    <w:rsid w:val="00260441"/>
    <w:rsid w:val="002E1392"/>
    <w:rsid w:val="002E4BAC"/>
    <w:rsid w:val="0035156D"/>
    <w:rsid w:val="00361531"/>
    <w:rsid w:val="0036357E"/>
    <w:rsid w:val="003C3FDE"/>
    <w:rsid w:val="003D1F77"/>
    <w:rsid w:val="003D29F2"/>
    <w:rsid w:val="003F1E79"/>
    <w:rsid w:val="004039E6"/>
    <w:rsid w:val="0041710D"/>
    <w:rsid w:val="0041740B"/>
    <w:rsid w:val="00425E38"/>
    <w:rsid w:val="004575E9"/>
    <w:rsid w:val="00466FD3"/>
    <w:rsid w:val="00467313"/>
    <w:rsid w:val="00476971"/>
    <w:rsid w:val="004A0B4E"/>
    <w:rsid w:val="004A787F"/>
    <w:rsid w:val="004D146E"/>
    <w:rsid w:val="004D49FA"/>
    <w:rsid w:val="004F157B"/>
    <w:rsid w:val="00502468"/>
    <w:rsid w:val="005214E6"/>
    <w:rsid w:val="00523BD5"/>
    <w:rsid w:val="005379CF"/>
    <w:rsid w:val="0056095C"/>
    <w:rsid w:val="00565DF3"/>
    <w:rsid w:val="00572B2D"/>
    <w:rsid w:val="00583926"/>
    <w:rsid w:val="00593C2C"/>
    <w:rsid w:val="00596B53"/>
    <w:rsid w:val="005C4A76"/>
    <w:rsid w:val="005C5A9E"/>
    <w:rsid w:val="005E6369"/>
    <w:rsid w:val="00602ECF"/>
    <w:rsid w:val="006200BB"/>
    <w:rsid w:val="0064057C"/>
    <w:rsid w:val="00644516"/>
    <w:rsid w:val="00645E2D"/>
    <w:rsid w:val="00664F1E"/>
    <w:rsid w:val="006770C9"/>
    <w:rsid w:val="006C1910"/>
    <w:rsid w:val="006C3ABB"/>
    <w:rsid w:val="006E1312"/>
    <w:rsid w:val="006F2038"/>
    <w:rsid w:val="00766546"/>
    <w:rsid w:val="00784D35"/>
    <w:rsid w:val="00786621"/>
    <w:rsid w:val="007C77E9"/>
    <w:rsid w:val="007E19D1"/>
    <w:rsid w:val="007E6B23"/>
    <w:rsid w:val="00800CD8"/>
    <w:rsid w:val="008171AF"/>
    <w:rsid w:val="00835E57"/>
    <w:rsid w:val="00845B15"/>
    <w:rsid w:val="00846686"/>
    <w:rsid w:val="00853FA9"/>
    <w:rsid w:val="00857072"/>
    <w:rsid w:val="00861C48"/>
    <w:rsid w:val="008638A9"/>
    <w:rsid w:val="00873730"/>
    <w:rsid w:val="008A7A20"/>
    <w:rsid w:val="008C2115"/>
    <w:rsid w:val="008C223D"/>
    <w:rsid w:val="008C4264"/>
    <w:rsid w:val="008D5359"/>
    <w:rsid w:val="008D562B"/>
    <w:rsid w:val="008E12CF"/>
    <w:rsid w:val="008E3676"/>
    <w:rsid w:val="009036C6"/>
    <w:rsid w:val="00904BF9"/>
    <w:rsid w:val="009414B0"/>
    <w:rsid w:val="00953DA0"/>
    <w:rsid w:val="00986CB7"/>
    <w:rsid w:val="009B5B1F"/>
    <w:rsid w:val="009C2A41"/>
    <w:rsid w:val="009D0E8C"/>
    <w:rsid w:val="009E22C9"/>
    <w:rsid w:val="00A34A18"/>
    <w:rsid w:val="00A476A2"/>
    <w:rsid w:val="00AD63B2"/>
    <w:rsid w:val="00AE067D"/>
    <w:rsid w:val="00B063E3"/>
    <w:rsid w:val="00B15ED7"/>
    <w:rsid w:val="00B20D74"/>
    <w:rsid w:val="00B51EAC"/>
    <w:rsid w:val="00B56D29"/>
    <w:rsid w:val="00B65C9A"/>
    <w:rsid w:val="00B767A4"/>
    <w:rsid w:val="00B92C96"/>
    <w:rsid w:val="00BA1CF5"/>
    <w:rsid w:val="00BD08D0"/>
    <w:rsid w:val="00BF7105"/>
    <w:rsid w:val="00C100D9"/>
    <w:rsid w:val="00C14531"/>
    <w:rsid w:val="00C21AFB"/>
    <w:rsid w:val="00C27BFE"/>
    <w:rsid w:val="00C5026D"/>
    <w:rsid w:val="00C51525"/>
    <w:rsid w:val="00C54C71"/>
    <w:rsid w:val="00C56F8C"/>
    <w:rsid w:val="00C615E0"/>
    <w:rsid w:val="00C70CC1"/>
    <w:rsid w:val="00C76127"/>
    <w:rsid w:val="00C80552"/>
    <w:rsid w:val="00C809E7"/>
    <w:rsid w:val="00CB6605"/>
    <w:rsid w:val="00CB6D94"/>
    <w:rsid w:val="00CD6FC1"/>
    <w:rsid w:val="00CF3F7D"/>
    <w:rsid w:val="00D211AE"/>
    <w:rsid w:val="00D438A1"/>
    <w:rsid w:val="00D605EB"/>
    <w:rsid w:val="00D62020"/>
    <w:rsid w:val="00D67183"/>
    <w:rsid w:val="00D706C8"/>
    <w:rsid w:val="00DA77DD"/>
    <w:rsid w:val="00DD4860"/>
    <w:rsid w:val="00E13402"/>
    <w:rsid w:val="00E24148"/>
    <w:rsid w:val="00E25580"/>
    <w:rsid w:val="00E26A2A"/>
    <w:rsid w:val="00E4761C"/>
    <w:rsid w:val="00E47F57"/>
    <w:rsid w:val="00E57A85"/>
    <w:rsid w:val="00E74CCC"/>
    <w:rsid w:val="00EA2C5B"/>
    <w:rsid w:val="00EA563F"/>
    <w:rsid w:val="00EB29FF"/>
    <w:rsid w:val="00F02539"/>
    <w:rsid w:val="00F308A0"/>
    <w:rsid w:val="00F30A56"/>
    <w:rsid w:val="00F333FE"/>
    <w:rsid w:val="00F46DF3"/>
    <w:rsid w:val="00F5281E"/>
    <w:rsid w:val="00F61329"/>
    <w:rsid w:val="00F83DE9"/>
    <w:rsid w:val="00FB2F4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17D4"/>
  <w15:chartTrackingRefBased/>
  <w15:docId w15:val="{CB60686B-6B35-064D-AFC5-22F83980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APA7_Template_Paper.docx</Template>
  <TotalTime>1</TotalTime>
  <Pages>6</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Jonathan Canola</cp:lastModifiedBy>
  <cp:revision>2</cp:revision>
  <dcterms:created xsi:type="dcterms:W3CDTF">2025-11-17T05:36:00Z</dcterms:created>
  <dcterms:modified xsi:type="dcterms:W3CDTF">2025-11-17T05:36:00Z</dcterms:modified>
</cp:coreProperties>
</file>